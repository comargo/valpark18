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F14665" w:rsidRPr="00462647" w:rsidTr="00F14665">
        <w:trPr>
          <w:trHeight w:val="454"/>
        </w:trPr>
        <w:tc>
          <w:tcPr>
            <w:tcW w:w="426" w:type="dxa"/>
            <w:vAlign w:val="bottom"/>
          </w:tcPr>
          <w:p w:rsidR="00F14665" w:rsidRPr="002B3EB2" w:rsidRDefault="00F14665" w:rsidP="00462647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F14665" w:rsidRPr="00F774FD" w:rsidRDefault="00F774FD" w:rsidP="00462647">
            <w:pPr>
              <w:jc w:val="center"/>
              <w:rPr>
                <w:i/>
              </w:rPr>
            </w:pPr>
            <w:r>
              <w:rPr>
                <w:i/>
              </w:rPr>
              <w:t>Маргорин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F774FD" w:rsidRPr="00470EEA" w:rsidRDefault="00F774FD" w:rsidP="005C1F5E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F774FD" w:rsidRPr="00470EEA" w:rsidRDefault="00F774FD" w:rsidP="005C1F5E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F14665" w:rsidRPr="00462647" w:rsidRDefault="00F774FD" w:rsidP="005C1F5E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F14665" w:rsidRPr="00462647" w:rsidTr="00F14665">
        <w:trPr>
          <w:trHeight w:val="454"/>
        </w:trPr>
        <w:tc>
          <w:tcPr>
            <w:tcW w:w="426" w:type="dxa"/>
            <w:vAlign w:val="bottom"/>
          </w:tcPr>
          <w:p w:rsidR="00F14665" w:rsidRPr="002B3EB2" w:rsidRDefault="00F14665" w:rsidP="00462647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14665" w:rsidRPr="00462647" w:rsidRDefault="00F14665" w:rsidP="00462647">
            <w:pPr>
              <w:jc w:val="center"/>
              <w:rPr>
                <w:i/>
              </w:rPr>
            </w:pPr>
            <w:r w:rsidRPr="00462647">
              <w:rPr>
                <w:i/>
              </w:rPr>
              <w:t>Московская обл., г.Королёв,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F14665" w:rsidRPr="00462647" w:rsidRDefault="00F14665" w:rsidP="005C1F5E">
            <w:pPr>
              <w:jc w:val="center"/>
              <w:rPr>
                <w:i/>
              </w:rPr>
            </w:pPr>
          </w:p>
        </w:tc>
      </w:tr>
      <w:tr w:rsidR="00F14665" w:rsidRPr="00462647" w:rsidTr="00F14665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F14665" w:rsidRPr="00462647" w:rsidRDefault="00F774FD" w:rsidP="00462647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F14665" w:rsidRPr="00462647" w:rsidRDefault="00F14665" w:rsidP="005C1F5E">
            <w:pPr>
              <w:jc w:val="center"/>
              <w:rPr>
                <w:i/>
              </w:rPr>
            </w:pPr>
          </w:p>
        </w:tc>
      </w:tr>
      <w:tr w:rsidR="00F14665" w:rsidRPr="00462647" w:rsidTr="002B3EB2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F14665" w:rsidRPr="00462647" w:rsidRDefault="00F14665" w:rsidP="00462647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14665" w:rsidRPr="008139D7" w:rsidRDefault="00F14665" w:rsidP="00462647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F14665" w:rsidRPr="00462647" w:rsidRDefault="00F14665" w:rsidP="005C1F5E">
            <w:pPr>
              <w:jc w:val="center"/>
              <w:rPr>
                <w:i/>
              </w:rPr>
            </w:pPr>
          </w:p>
        </w:tc>
      </w:tr>
      <w:tr w:rsidR="00F14665" w:rsidRPr="00462647" w:rsidTr="002B3EB2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F14665" w:rsidRPr="00462647" w:rsidRDefault="00F14665" w:rsidP="00462647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14665" w:rsidRPr="00462647" w:rsidRDefault="00F14665" w:rsidP="00F774F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="00F774FD"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F14665" w:rsidRPr="00462647" w:rsidRDefault="00F14665" w:rsidP="005C1F5E">
            <w:pPr>
              <w:jc w:val="center"/>
              <w:rPr>
                <w:i/>
              </w:rPr>
            </w:pPr>
          </w:p>
        </w:tc>
      </w:tr>
      <w:tr w:rsidR="00EC2B4C" w:rsidRPr="00462647" w:rsidTr="00D12DD5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EC2B4C" w:rsidRPr="00D12DD5" w:rsidRDefault="00EC2B4C" w:rsidP="00D12DD5">
            <w:pPr>
              <w:jc w:val="center"/>
              <w:rPr>
                <w:rFonts w:ascii="PostIndex" w:hAnsi="PostIndex"/>
              </w:rPr>
            </w:pPr>
            <w:bookmarkStart w:id="0" w:name="_GoBack"/>
            <w:bookmarkEnd w:id="0"/>
          </w:p>
        </w:tc>
        <w:tc>
          <w:tcPr>
            <w:tcW w:w="7298" w:type="dxa"/>
            <w:gridSpan w:val="4"/>
            <w:vMerge/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</w:tr>
      <w:tr w:rsidR="00EC2B4C" w:rsidRPr="00462647" w:rsidTr="00D12DD5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EC2B4C" w:rsidRPr="00462647" w:rsidRDefault="00EC2B4C" w:rsidP="00462647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EC2B4C" w:rsidRPr="00462647" w:rsidRDefault="00783BDD" w:rsidP="005C1F5E">
            <w:pPr>
              <w:jc w:val="center"/>
              <w:rPr>
                <w:i/>
              </w:rPr>
            </w:pPr>
            <w:bookmarkStart w:id="1" w:name="OutName1"/>
            <w:bookmarkEnd w:id="1"/>
            <w:r>
              <w:rPr>
                <w:i/>
              </w:rPr>
              <w:t>Колесникова</w:t>
            </w:r>
          </w:p>
        </w:tc>
      </w:tr>
      <w:tr w:rsidR="00EC2B4C" w:rsidRPr="00462647" w:rsidTr="00704902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EC2B4C" w:rsidRPr="00462647" w:rsidRDefault="00EC2B4C" w:rsidP="00462647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C2B4C" w:rsidRPr="00462647" w:rsidRDefault="00783BDD" w:rsidP="005C1F5E">
            <w:pPr>
              <w:jc w:val="center"/>
              <w:rPr>
                <w:i/>
              </w:rPr>
            </w:pPr>
            <w:bookmarkStart w:id="2" w:name="OutName2"/>
            <w:bookmarkEnd w:id="2"/>
            <w:r>
              <w:rPr>
                <w:i/>
              </w:rPr>
              <w:t>Татьяна Леонидовна</w:t>
            </w:r>
          </w:p>
        </w:tc>
      </w:tr>
      <w:tr w:rsidR="00EC2B4C" w:rsidRPr="00462647" w:rsidTr="00F14665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C2B4C" w:rsidRPr="00462647" w:rsidRDefault="00F774FD" w:rsidP="005C1F5E">
            <w:pPr>
              <w:jc w:val="center"/>
              <w:rPr>
                <w:i/>
              </w:rPr>
            </w:pPr>
            <w:bookmarkStart w:id="3" w:name="Out1"/>
            <w:bookmarkEnd w:id="3"/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EC2B4C" w:rsidRPr="00462647" w:rsidTr="00704902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C2B4C" w:rsidRPr="00462647" w:rsidRDefault="00F774FD" w:rsidP="00F774FD">
            <w:pPr>
              <w:jc w:val="center"/>
              <w:rPr>
                <w:i/>
              </w:rPr>
            </w:pPr>
            <w:bookmarkStart w:id="4" w:name="Out2"/>
            <w:bookmarkEnd w:id="4"/>
            <w:r>
              <w:rPr>
                <w:i/>
              </w:rPr>
              <w:t>ул. Го</w:t>
            </w:r>
            <w:r w:rsidR="00783BDD">
              <w:rPr>
                <w:i/>
              </w:rPr>
              <w:t>рького, д. 79, корп. 18, кв. 9</w:t>
            </w:r>
          </w:p>
        </w:tc>
      </w:tr>
      <w:tr w:rsidR="00EC2B4C" w:rsidRPr="00462647" w:rsidTr="00D12DD5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C2B4C" w:rsidRPr="00462647" w:rsidRDefault="00EC2B4C" w:rsidP="00F14665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EC2B4C" w:rsidRPr="00462647" w:rsidRDefault="00EC2B4C" w:rsidP="005C1F5E">
            <w:pPr>
              <w:jc w:val="center"/>
              <w:rPr>
                <w:i/>
              </w:rPr>
            </w:pPr>
            <w:bookmarkStart w:id="5" w:name="Out3"/>
            <w:bookmarkEnd w:id="5"/>
          </w:p>
        </w:tc>
      </w:tr>
      <w:tr w:rsidR="00EC2B4C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EC2B4C" w:rsidRPr="00F774FD" w:rsidRDefault="00C8249A" w:rsidP="00F774F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</w:t>
            </w:r>
            <w:r w:rsidR="00F774FD" w:rsidRPr="00F774FD">
              <w:rPr>
                <w:rFonts w:ascii="PostIndex" w:hAnsi="PostIndex"/>
                <w:sz w:val="96"/>
                <w:szCs w:val="96"/>
              </w:rPr>
              <w:t>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74FD" w:rsidRPr="00462647" w:rsidRDefault="00F774FD" w:rsidP="00F774F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  <w:bookmarkStart w:id="6" w:name="OutInd"/>
            <w:bookmarkEnd w:id="6"/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</w:tr>
      <w:tr w:rsidR="00EC2B4C" w:rsidRPr="00462647" w:rsidTr="00D12DD5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EC2B4C" w:rsidRPr="00462647" w:rsidRDefault="00EC2B4C" w:rsidP="00D12DD5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Самохина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Елена Анатольевна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14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Козырь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Александр Александрович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15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>
              <w:rPr>
                <w:i/>
              </w:rPr>
              <w:t>Козырь</w:t>
            </w: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>
              <w:rPr>
                <w:i/>
              </w:rPr>
              <w:t>Александр Александрович</w:t>
            </w: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16</w:t>
            </w: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</w:tr>
      <w:tr w:rsidR="00850B9B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850B9B" w:rsidRPr="00F774FD" w:rsidRDefault="00850B9B" w:rsidP="00850B9B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</w:tr>
      <w:tr w:rsidR="00850B9B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850B9B" w:rsidRPr="00462647" w:rsidRDefault="00850B9B" w:rsidP="00850B9B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Капустина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Марина Владимировна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</w:t>
            </w:r>
            <w:r w:rsidR="00850B9B">
              <w:rPr>
                <w:i/>
              </w:rPr>
              <w:t xml:space="preserve"> 79, корп. 18, кв. 17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Марченко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Ольга Васильевна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20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Бададгулов</w:t>
            </w:r>
            <w:proofErr w:type="spellEnd"/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Георгий Александрович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21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Гарин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Иван Николаевич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22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Искандарян</w:t>
            </w:r>
            <w:proofErr w:type="spellEnd"/>
            <w:r>
              <w:rPr>
                <w:i/>
              </w:rPr>
              <w:t xml:space="preserve"> Нара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23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Смирнова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850B9B" w:rsidP="00783BDD">
            <w:pPr>
              <w:jc w:val="center"/>
              <w:rPr>
                <w:i/>
              </w:rPr>
            </w:pPr>
            <w:r>
              <w:rPr>
                <w:i/>
              </w:rPr>
              <w:t>Галина Васильевна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850B9B">
              <w:rPr>
                <w:i/>
              </w:rPr>
              <w:t>рького, д. 79, корп. 18, кв. 31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1A6CAD" w:rsidP="001A6CA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Захаревская</w:t>
            </w:r>
            <w:proofErr w:type="spellEnd"/>
            <w:r>
              <w:rPr>
                <w:i/>
              </w:rPr>
              <w:t xml:space="preserve"> 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1A6CAD" w:rsidP="00783BDD">
            <w:pPr>
              <w:jc w:val="center"/>
              <w:rPr>
                <w:i/>
              </w:rPr>
            </w:pPr>
            <w:r>
              <w:rPr>
                <w:i/>
              </w:rPr>
              <w:t>Светлана</w:t>
            </w:r>
            <w:r>
              <w:rPr>
                <w:i/>
              </w:rPr>
              <w:t xml:space="preserve"> Григорьевна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</w:t>
            </w:r>
            <w:r w:rsidR="001A6CAD">
              <w:rPr>
                <w:i/>
              </w:rPr>
              <w:t>рького, д. 79, корп. 18, кв. 34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1A6CAD" w:rsidP="00783BDD">
            <w:pPr>
              <w:jc w:val="center"/>
              <w:rPr>
                <w:i/>
              </w:rPr>
            </w:pPr>
            <w:r>
              <w:rPr>
                <w:i/>
              </w:rPr>
              <w:t>Ильин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1A6CAD" w:rsidP="00783BDD">
            <w:pPr>
              <w:jc w:val="center"/>
              <w:rPr>
                <w:i/>
              </w:rPr>
            </w:pPr>
            <w:r>
              <w:rPr>
                <w:i/>
              </w:rPr>
              <w:t>Станислав Витальевич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</w:t>
            </w:r>
            <w:r w:rsidR="001A6CAD">
              <w:rPr>
                <w:i/>
              </w:rPr>
              <w:t>рп. 18, кв. 36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tbl>
      <w:tblPr>
        <w:tblStyle w:val="a3"/>
        <w:tblW w:w="11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6"/>
        <w:gridCol w:w="2274"/>
        <w:gridCol w:w="1626"/>
        <w:gridCol w:w="1203"/>
        <w:gridCol w:w="283"/>
        <w:gridCol w:w="1418"/>
        <w:gridCol w:w="4394"/>
      </w:tblGrid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lastRenderedPageBreak/>
              <w:t>От кого</w:t>
            </w:r>
          </w:p>
        </w:tc>
        <w:tc>
          <w:tcPr>
            <w:tcW w:w="3900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F774FD" w:rsidRDefault="00783BDD" w:rsidP="00783BDD">
            <w:pPr>
              <w:jc w:val="center"/>
              <w:rPr>
                <w:i/>
              </w:rPr>
            </w:pPr>
            <w:proofErr w:type="spellStart"/>
            <w:r>
              <w:rPr>
                <w:i/>
              </w:rPr>
              <w:t>Маргорин</w:t>
            </w:r>
            <w:proofErr w:type="spellEnd"/>
            <w:r>
              <w:rPr>
                <w:i/>
              </w:rPr>
              <w:t xml:space="preserve"> Кирилл Олегович</w:t>
            </w:r>
          </w:p>
        </w:tc>
        <w:tc>
          <w:tcPr>
            <w:tcW w:w="7298" w:type="dxa"/>
            <w:gridSpan w:val="4"/>
            <w:vMerge w:val="restart"/>
            <w:vAlign w:val="center"/>
          </w:tcPr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Сообщение о проведении общего собрания собственников </w:t>
            </w:r>
          </w:p>
          <w:p w:rsidR="00783BDD" w:rsidRPr="00470EEA" w:rsidRDefault="00783BDD" w:rsidP="00783BDD">
            <w:pPr>
              <w:jc w:val="center"/>
              <w:rPr>
                <w:b/>
                <w:i/>
                <w:sz w:val="24"/>
              </w:rPr>
            </w:pPr>
            <w:r w:rsidRPr="00470EEA">
              <w:rPr>
                <w:b/>
                <w:i/>
                <w:sz w:val="24"/>
              </w:rPr>
              <w:t xml:space="preserve">в очно-заочной форме </w:t>
            </w:r>
          </w:p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70EEA">
              <w:rPr>
                <w:b/>
                <w:i/>
                <w:sz w:val="24"/>
              </w:rPr>
              <w:t>с 11 ноября 2018 г. по 25 ноября 2018 г.</w:t>
            </w:r>
          </w:p>
        </w:tc>
      </w:tr>
      <w:tr w:rsidR="00783BDD" w:rsidRPr="00462647" w:rsidTr="00783BDD">
        <w:trPr>
          <w:trHeight w:val="454"/>
        </w:trPr>
        <w:tc>
          <w:tcPr>
            <w:tcW w:w="426" w:type="dxa"/>
            <w:vAlign w:val="bottom"/>
          </w:tcPr>
          <w:p w:rsidR="00783BDD" w:rsidRPr="002B3EB2" w:rsidRDefault="00783BDD" w:rsidP="00783BDD">
            <w:pPr>
              <w:jc w:val="center"/>
              <w:rPr>
                <w:i/>
                <w:color w:val="3B3838" w:themeColor="background2" w:themeShade="40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Откуда</w:t>
            </w:r>
          </w:p>
        </w:tc>
        <w:tc>
          <w:tcPr>
            <w:tcW w:w="3900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tcBorders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27</w:t>
            </w: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hRule="exact" w:val="113"/>
        </w:trPr>
        <w:tc>
          <w:tcPr>
            <w:tcW w:w="2700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783BDD" w:rsidRPr="008139D7" w:rsidRDefault="00783BDD" w:rsidP="00783BDD">
            <w:pPr>
              <w:jc w:val="center"/>
              <w:rPr>
                <w:i/>
                <w:color w:val="A6A6A6" w:themeColor="background1" w:themeShade="A6"/>
                <w:sz w:val="10"/>
                <w:szCs w:val="10"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343"/>
        </w:trPr>
        <w:tc>
          <w:tcPr>
            <w:tcW w:w="2700" w:type="dxa"/>
            <w:gridSpan w:val="2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62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>1410</w:t>
            </w:r>
            <w:r w:rsidRPr="00F774FD">
              <w:rPr>
                <w:i/>
              </w:rPr>
              <w:t>6</w:t>
            </w:r>
            <w:r w:rsidRPr="00462647">
              <w:rPr>
                <w:i/>
              </w:rPr>
              <w:t>5</w:t>
            </w:r>
          </w:p>
        </w:tc>
        <w:tc>
          <w:tcPr>
            <w:tcW w:w="7298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22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D12DD5" w:rsidRDefault="00783BDD" w:rsidP="00783BDD">
            <w:pPr>
              <w:jc w:val="center"/>
              <w:rPr>
                <w:rFonts w:ascii="PostIndex" w:hAnsi="PostIndex"/>
              </w:rPr>
            </w:pPr>
          </w:p>
        </w:tc>
        <w:tc>
          <w:tcPr>
            <w:tcW w:w="7298" w:type="dxa"/>
            <w:gridSpan w:val="4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 w:val="restart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Кому</w:t>
            </w:r>
          </w:p>
        </w:tc>
        <w:tc>
          <w:tcPr>
            <w:tcW w:w="5812" w:type="dxa"/>
            <w:gridSpan w:val="2"/>
            <w:tcBorders>
              <w:bottom w:val="single" w:sz="4" w:space="0" w:color="auto"/>
            </w:tcBorders>
            <w:vAlign w:val="bottom"/>
          </w:tcPr>
          <w:p w:rsidR="00783BDD" w:rsidRPr="00462647" w:rsidRDefault="001A6CAD" w:rsidP="00783BDD">
            <w:pPr>
              <w:jc w:val="center"/>
              <w:rPr>
                <w:i/>
              </w:rPr>
            </w:pPr>
            <w:r>
              <w:rPr>
                <w:i/>
              </w:rPr>
              <w:t>Шувалов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1A6CAD" w:rsidP="00783BDD">
            <w:pPr>
              <w:jc w:val="center"/>
              <w:rPr>
                <w:i/>
              </w:rPr>
            </w:pPr>
            <w:r>
              <w:rPr>
                <w:i/>
              </w:rPr>
              <w:t>Иван Юрьевич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top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Куда</w:t>
            </w: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 w:rsidRPr="00462647">
              <w:rPr>
                <w:i/>
              </w:rPr>
              <w:t xml:space="preserve">Московская обл., </w:t>
            </w:r>
            <w:proofErr w:type="spellStart"/>
            <w:r w:rsidRPr="00462647">
              <w:rPr>
                <w:i/>
              </w:rPr>
              <w:t>г.Королёв</w:t>
            </w:r>
            <w:proofErr w:type="spellEnd"/>
            <w:r w:rsidRPr="00462647">
              <w:rPr>
                <w:i/>
              </w:rPr>
              <w:t>,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283" w:type="dxa"/>
            <w:tcBorders>
              <w:bottom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ул. Горького, д. 79, корп. 18, кв. ___</w:t>
            </w: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/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rPr>
                <w:i/>
              </w:rPr>
            </w:pPr>
            <w:r w:rsidRPr="002B3EB2">
              <w:rPr>
                <w:i/>
                <w:color w:val="3B3838" w:themeColor="background2" w:themeShade="40"/>
                <w:sz w:val="10"/>
                <w:szCs w:val="10"/>
              </w:rPr>
              <w:t>Индекс места отправления</w:t>
            </w:r>
          </w:p>
        </w:tc>
        <w:tc>
          <w:tcPr>
            <w:tcW w:w="43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454"/>
        </w:trPr>
        <w:tc>
          <w:tcPr>
            <w:tcW w:w="4326" w:type="dxa"/>
            <w:gridSpan w:val="3"/>
            <w:vMerge w:val="restart"/>
            <w:vAlign w:val="bottom"/>
          </w:tcPr>
          <w:p w:rsidR="00783BDD" w:rsidRPr="00F774FD" w:rsidRDefault="00783BDD" w:rsidP="00783BDD">
            <w:pPr>
              <w:jc w:val="center"/>
              <w:rPr>
                <w:sz w:val="96"/>
                <w:szCs w:val="96"/>
              </w:rPr>
            </w:pPr>
            <w:r w:rsidRPr="00F774FD">
              <w:rPr>
                <w:rFonts w:ascii="PostIndex" w:hAnsi="PostIndex"/>
                <w:sz w:val="96"/>
                <w:szCs w:val="96"/>
              </w:rPr>
              <w:t>$141065</w:t>
            </w:r>
          </w:p>
        </w:tc>
        <w:tc>
          <w:tcPr>
            <w:tcW w:w="1203" w:type="dxa"/>
            <w:vMerge/>
            <w:tcBorders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  <w:r>
              <w:rPr>
                <w:i/>
              </w:rPr>
              <w:t>141065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  <w:tr w:rsidR="00783BDD" w:rsidRPr="00462647" w:rsidTr="00783BDD">
        <w:trPr>
          <w:trHeight w:val="284"/>
        </w:trPr>
        <w:tc>
          <w:tcPr>
            <w:tcW w:w="4326" w:type="dxa"/>
            <w:gridSpan w:val="3"/>
            <w:vMerge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203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1701" w:type="dxa"/>
            <w:gridSpan w:val="2"/>
            <w:tcBorders>
              <w:top w:val="single" w:sz="4" w:space="0" w:color="auto"/>
            </w:tcBorders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  <w:tc>
          <w:tcPr>
            <w:tcW w:w="4394" w:type="dxa"/>
            <w:vAlign w:val="center"/>
          </w:tcPr>
          <w:p w:rsidR="00783BDD" w:rsidRPr="00462647" w:rsidRDefault="00783BDD" w:rsidP="00783BDD">
            <w:pPr>
              <w:jc w:val="center"/>
              <w:rPr>
                <w:i/>
              </w:rPr>
            </w:pPr>
          </w:p>
        </w:tc>
      </w:tr>
    </w:tbl>
    <w:p w:rsidR="00783BDD" w:rsidRDefault="00783BDD" w:rsidP="00783BDD"/>
    <w:sectPr w:rsidR="00783BDD" w:rsidSect="00EC2B4C">
      <w:pgSz w:w="12474" w:h="6237" w:orient="landscape" w:code="27"/>
      <w:pgMar w:top="284" w:right="1134" w:bottom="244" w:left="284" w:header="709" w:footer="709" w:gutter="0"/>
      <w:paperSrc w:other="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  <w:embedRegular r:id="rId1" w:fontKey="{0CEB3DFE-1E72-4117-86DC-A20F9A6DFF39}"/>
    <w:embedItalic r:id="rId2" w:fontKey="{DEE52E49-1AF5-4038-BB46-A9D0B26AC885}"/>
    <w:embedBoldItalic r:id="rId3" w:fontKey="{B80E4647-1E8A-46DC-8FE4-6AF86CBA435A}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  <w:embedRegular r:id="rId4" w:fontKey="{7BE8EE2E-DB63-41AE-9E97-6862F27F6CD7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EE67ABF1-8B54-4790-84D7-2208FC7E4121}"/>
  </w:font>
  <w:font w:name="PostIndex">
    <w:charset w:val="00"/>
    <w:family w:val="auto"/>
    <w:pitch w:val="variable"/>
    <w:sig w:usb0="00000003" w:usb1="00000000" w:usb2="00000000" w:usb3="00000000" w:csb0="00000001" w:csb1="00000000"/>
    <w:embedRegular r:id="rId6" w:fontKey="{6DC69B10-E17E-4F6B-9F4B-FAB2DA9C8849}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  <w:embedRegular r:id="rId7" w:fontKey="{11F59219-A912-45AA-A7AC-B6AB3E4B66D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4FD"/>
    <w:rsid w:val="000F367E"/>
    <w:rsid w:val="001071BC"/>
    <w:rsid w:val="00153BB5"/>
    <w:rsid w:val="001A6CAD"/>
    <w:rsid w:val="002B3EB2"/>
    <w:rsid w:val="003679D2"/>
    <w:rsid w:val="003B65E3"/>
    <w:rsid w:val="00462647"/>
    <w:rsid w:val="00470EEA"/>
    <w:rsid w:val="00535456"/>
    <w:rsid w:val="005C1F5E"/>
    <w:rsid w:val="006914FC"/>
    <w:rsid w:val="00704902"/>
    <w:rsid w:val="00742F69"/>
    <w:rsid w:val="00783BDD"/>
    <w:rsid w:val="007C3DC5"/>
    <w:rsid w:val="008139D7"/>
    <w:rsid w:val="00850B9B"/>
    <w:rsid w:val="00853471"/>
    <w:rsid w:val="00AF2526"/>
    <w:rsid w:val="00B264C7"/>
    <w:rsid w:val="00B36446"/>
    <w:rsid w:val="00C459D5"/>
    <w:rsid w:val="00C8249A"/>
    <w:rsid w:val="00C84E62"/>
    <w:rsid w:val="00CD6EEF"/>
    <w:rsid w:val="00D12DD5"/>
    <w:rsid w:val="00D821BE"/>
    <w:rsid w:val="00DC420E"/>
    <w:rsid w:val="00DF7BD0"/>
    <w:rsid w:val="00EC2B4C"/>
    <w:rsid w:val="00F14665"/>
    <w:rsid w:val="00F774FD"/>
    <w:rsid w:val="00FA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963CB"/>
  <w15:chartTrackingRefBased/>
  <w15:docId w15:val="{2F36988B-5ED7-44F1-9B22-3B215FC16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42F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12D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12D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Envelop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Envelope.dotm</Template>
  <TotalTime>38</TotalTime>
  <Pages>13</Pages>
  <Words>852</Words>
  <Characters>4860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Cyril Margorin</dc:creator>
  <cp:keywords/>
  <dc:description/>
  <cp:lastModifiedBy>Пользователь Windows</cp:lastModifiedBy>
  <cp:revision>2</cp:revision>
  <cp:lastPrinted>2018-10-31T18:05:00Z</cp:lastPrinted>
  <dcterms:created xsi:type="dcterms:W3CDTF">2018-10-31T15:32:00Z</dcterms:created>
  <dcterms:modified xsi:type="dcterms:W3CDTF">2018-10-31T18:07:00Z</dcterms:modified>
</cp:coreProperties>
</file>